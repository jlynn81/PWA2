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rPr>
          <w:rFonts w:asciiTheme="minorHAnsi" w:eastAsiaTheme="minorEastAsia" w:hAnsiTheme="minorHAnsi" w:cstheme="minorBidi"/>
          <w:color w:val="404040" w:themeColor="text1" w:themeTint="BF"/>
          <w:spacing w:val="0"/>
          <w:kern w:val="0"/>
          <w:sz w:val="20"/>
          <w:szCs w:val="22"/>
        </w:rPr>
        <w:id w:val="6002688"/>
        <w:placeholder>
          <w:docPart w:val="23348E3B31ECCF429968822CCD02BB74"/>
        </w:placeholder>
      </w:sdtPr>
      <w:sdtEndPr>
        <w:rPr>
          <w:noProof/>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rPr>
          <w:noProof/>
        </w:rPr>
        <w:drawing>
          <wp:inline distT="0" distB="0" distL="0" distR="0" wp14:anchorId="61E4DC64" wp14:editId="23E7CE75">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7B5695B3">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8728A3" w:rsidRDefault="008728A3"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8728A3" w:rsidRDefault="008728A3"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77777777" w:rsidR="007E105D" w:rsidRDefault="007E105D" w:rsidP="007E105D">
          <w:r>
            <w:tab/>
            <w:t>About</w:t>
          </w:r>
        </w:p>
        <w:p w14:paraId="10A7BFAD" w14:textId="77777777" w:rsidR="007E105D" w:rsidRDefault="007E105D" w:rsidP="007E105D">
          <w:r>
            <w:tab/>
            <w:t>Target Audience Demographics</w:t>
          </w:r>
        </w:p>
        <w:p w14:paraId="62A8D65D" w14:textId="40F29EBA" w:rsidR="00AF621E" w:rsidRDefault="00026BE0" w:rsidP="007E105D">
          <w:r>
            <w:rPr>
              <w:noProof/>
            </w:rPr>
            <mc:AlternateContent>
              <mc:Choice Requires="wps">
                <w:drawing>
                  <wp:anchor distT="0" distB="0" distL="114300" distR="114300" simplePos="0" relativeHeight="251665408" behindDoc="0" locked="0" layoutInCell="1" allowOverlap="1" wp14:anchorId="43B9FFB2" wp14:editId="719891AD">
                    <wp:simplePos x="0" y="0"/>
                    <wp:positionH relativeFrom="column">
                      <wp:posOffset>0</wp:posOffset>
                    </wp:positionH>
                    <wp:positionV relativeFrom="paragraph">
                      <wp:posOffset>726440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8728A3" w:rsidRDefault="008728A3" w:rsidP="0049725D">
                                <w:r>
                                  <w:t>Site Mark-up</w:t>
                                </w:r>
                                <w:r>
                                  <w:tab/>
                                </w:r>
                                <w:r>
                                  <w:tab/>
                                </w:r>
                                <w:r>
                                  <w:tab/>
                                </w:r>
                                <w:r>
                                  <w:tab/>
                                </w:r>
                                <w:r>
                                  <w:tab/>
                                </w:r>
                                <w:r>
                                  <w:tab/>
                                </w:r>
                                <w:r>
                                  <w:tab/>
                                </w:r>
                                <w:r>
                                  <w:tab/>
                                </w:r>
                                <w:r>
                                  <w:tab/>
                                </w:r>
                                <w:r>
                                  <w:tab/>
                                </w:r>
                                <w:r>
                                  <w:tab/>
                                </w:r>
                                <w:r>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7" style="position:absolute;margin-left:0;margin-top:57.2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" fillcolor="#0d77c8 [1614]" strokecolor="#435dc4 [3044]">
                    <v:fill opacity="21074f"/>
                    <v:shadow on="t" opacity="22937f" mv:blur="40000f" origin=",.5" offset="0,23000emu"/>
                    <v:textbo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133F2779" wp14:editId="3A79E6D0">
                    <wp:simplePos x="0" y="0"/>
                    <wp:positionH relativeFrom="column">
                      <wp:posOffset>0</wp:posOffset>
                    </wp:positionH>
                    <wp:positionV relativeFrom="paragraph">
                      <wp:posOffset>154940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8728A3" w:rsidRDefault="008728A3" w:rsidP="00AF621E">
                                <w:r>
                                  <w:t>Branding Designs/ Logo Concepts</w:t>
                                </w:r>
                                <w:r>
                                  <w:tab/>
                                </w:r>
                                <w:r>
                                  <w:tab/>
                                </w:r>
                                <w:r>
                                  <w:tab/>
                                </w:r>
                                <w:r>
                                  <w:tab/>
                                </w:r>
                                <w:r>
                                  <w:tab/>
                                </w:r>
                                <w:r>
                                  <w:tab/>
                                </w:r>
                                <w:r>
                                  <w:tab/>
                                </w:r>
                                <w:r>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8" style="position:absolute;margin-left:0;margin-top:12.2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lDwZw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" fillcolor="#0d77c8 [1614]" strokecolor="#435dc4 [3044]">
                    <v:fill opacity="21074f"/>
                    <v:shadow on="t" opacity="22937f" mv:blur="40000f" origin=",.5" offset="0,23000emu"/>
                    <v:textbo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v:textbox>
                    <w10:wrap type="through"/>
                  </v:roundrect>
                </w:pict>
              </mc:Fallback>
            </mc:AlternateContent>
          </w:r>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5AA611ED" w14:textId="77777777" w:rsidR="00AF621E" w:rsidRDefault="0049725D" w:rsidP="007E105D">
          <w:r>
            <w:rPr>
              <w:noProof/>
            </w:rPr>
            <mc:AlternateContent>
              <mc:Choice Requires="wps">
                <w:drawing>
                  <wp:anchor distT="0" distB="0" distL="114300" distR="114300" simplePos="0" relativeHeight="251673600" behindDoc="0" locked="0" layoutInCell="1" allowOverlap="1" wp14:anchorId="5F692752" wp14:editId="6016604F">
                    <wp:simplePos x="0" y="0"/>
                    <wp:positionH relativeFrom="column">
                      <wp:posOffset>0</wp:posOffset>
                    </wp:positionH>
                    <wp:positionV relativeFrom="paragraph">
                      <wp:posOffset>1408430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77777777" w:rsidR="008728A3" w:rsidRDefault="008728A3" w:rsidP="0049725D">
                                <w:r>
                                  <w:t>Optional Project Items and Milestones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29" style="position:absolute;margin-left:0;margin-top:110.9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DjuZ0CAACk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" fillcolor="#0d77c8 [1614]" strokecolor="#435dc4 [3044]">
                    <v:fill opacity="21074f"/>
                    <v:shadow on="t" opacity="22937f" mv:blur="40000f" origin=",.5" offset="0,23000emu"/>
                    <v:textbox>
                      <w:txbxContent>
                        <w:p w14:paraId="039E5200" w14:textId="77777777" w:rsidR="00392C6A" w:rsidRDefault="00392C6A" w:rsidP="0049725D">
                          <w:bookmarkStart w:id="1" w:name="_GoBack"/>
                          <w:r>
                            <w:t>Optional Project Items and Milestones</w:t>
                          </w:r>
                        </w:p>
                        <w:bookmarkEnd w:id="1"/>
                      </w:txbxContent>
                    </v:textbox>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579A9A3" wp14:editId="376DC47B">
                    <wp:simplePos x="0" y="0"/>
                    <wp:positionH relativeFrom="column">
                      <wp:posOffset>0</wp:posOffset>
                    </wp:positionH>
                    <wp:positionV relativeFrom="paragraph">
                      <wp:posOffset>951230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8728A3" w:rsidRDefault="008728A3" w:rsidP="0049725D">
                                <w:r>
                                  <w:t>Design Comps</w:t>
                                </w:r>
                                <w:r>
                                  <w:tab/>
                                </w:r>
                                <w:r>
                                  <w:tab/>
                                </w:r>
                                <w:r>
                                  <w:tab/>
                                </w:r>
                                <w:r>
                                  <w:tab/>
                                </w:r>
                                <w:r>
                                  <w:tab/>
                                </w:r>
                                <w:r>
                                  <w:tab/>
                                </w:r>
                                <w:r>
                                  <w:tab/>
                                </w:r>
                                <w:r>
                                  <w:tab/>
                                </w:r>
                                <w:r>
                                  <w:tab/>
                                </w:r>
                                <w:r>
                                  <w:tab/>
                                </w:r>
                                <w:r>
                                  <w:tab/>
                                </w:r>
                                <w: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margin-left:0;margin-top:74.9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" fillcolor="#0d77c8 [1614]" strokecolor="#435dc4 [3044]">
                    <v:fill opacity="21074f"/>
                    <v:shadow on="t" opacity="22937f" mv:blur="40000f" origin=",.5" offset="0,23000emu"/>
                    <v:textbo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09177C9A" wp14:editId="6513D238">
                    <wp:simplePos x="0" y="0"/>
                    <wp:positionH relativeFrom="column">
                      <wp:posOffset>0</wp:posOffset>
                    </wp:positionH>
                    <wp:positionV relativeFrom="paragraph">
                      <wp:posOffset>494030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8728A3" w:rsidRDefault="008728A3"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margin-left:0;margin-top:38.9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4AA9AA6B">
                    <wp:simplePos x="0" y="0"/>
                    <wp:positionH relativeFrom="column">
                      <wp:posOffset>0</wp:posOffset>
                    </wp:positionH>
                    <wp:positionV relativeFrom="paragraph">
                      <wp:posOffset>36830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8728A3" w:rsidRDefault="008728A3"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2" style="position:absolute;margin-left:0;margin-top:2.9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BXY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" fillcolor="#0d77c8 [1614]" strokecolor="#435dc4 [3044]">
                    <v:fill opacity="21074f"/>
                    <v:shadow on="t" opacity="22937f" mv:blur="40000f" origin=",.5" offset="0,23000emu"/>
                    <v:textbo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v:textbox>
                    <w10:wrap type="through"/>
                  </v:roundrect>
                </w:pict>
              </mc:Fallback>
            </mc:AlternateContent>
          </w:r>
        </w:p>
        <w:p w14:paraId="300A94D4" w14:textId="77777777" w:rsidR="0049725D" w:rsidRDefault="0049725D">
          <w:pPr>
            <w:spacing w:line="240" w:lineRule="auto"/>
          </w:pPr>
          <w:r>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rPr>
          <w:rFonts w:asciiTheme="majorHAnsi" w:eastAsiaTheme="majorEastAsia" w:hAnsiTheme="majorHAnsi" w:cstheme="majorBidi"/>
          <w:bCs/>
          <w:color w:val="5967AF" w:themeColor="text2" w:themeTint="99"/>
          <w:sz w:val="36"/>
          <w:szCs w:val="36"/>
        </w:rPr>
        <w:id w:val="6002722"/>
        <w:placeholder>
          <w:docPart w:val="2D17556FB07C6342A15AA871512A479C"/>
        </w:placeholder>
      </w:sdt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rPr>
              <w:noProof/>
            </w:rPr>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3CA3724D" w:rsidR="00F57A72" w:rsidRDefault="0084630A">
          <w:pPr>
            <w:pStyle w:val="BodyText"/>
          </w:pPr>
          <w:r w:rsidRPr="0084630A">
            <w:rPr>
              <w:noProof/>
            </w:rPr>
            <w:drawing>
              <wp:inline distT="0" distB="0" distL="0" distR="0" wp14:anchorId="18FDD17D" wp14:editId="7A52D0EB">
                <wp:extent cx="2051538" cy="1135272"/>
                <wp:effectExtent l="0" t="0" r="635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260" cy="1135671"/>
                        </a:xfrm>
                        <a:prstGeom prst="rect">
                          <a:avLst/>
                        </a:prstGeom>
                        <a:noFill/>
                        <a:ln>
                          <a:noFill/>
                        </a:ln>
                      </pic:spPr>
                    </pic:pic>
                  </a:graphicData>
                </a:graphic>
              </wp:inline>
            </w:drawing>
          </w:r>
          <w:r w:rsidR="003855CD">
            <w:t xml:space="preserve"> </w:t>
          </w:r>
          <w:bookmarkStart w:id="0" w:name="_GoBack"/>
          <w:bookmarkEnd w:id="0"/>
          <w:r w:rsidR="003855CD">
            <w:t xml:space="preserve"> </w:t>
          </w:r>
          <w:r w:rsidR="003855CD" w:rsidRPr="008728A3">
            <w:drawing>
              <wp:inline distT="0" distB="0" distL="0" distR="0" wp14:anchorId="6564BCBA" wp14:editId="64A913B8">
                <wp:extent cx="3771900" cy="104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61" cy="1041727"/>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8728A3" w:rsidRDefault="008728A3"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8728A3" w:rsidRDefault="008728A3"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1635F7" w:rsidRDefault="001635F7">
      <w:pPr>
        <w:rPr>
          <w:rFonts w:ascii="Calisto MT" w:hAnsi="Calisto MT"/>
          <w:b/>
        </w:rPr>
      </w:pPr>
      <w:r w:rsidRPr="001635F7">
        <w:rPr>
          <w:rFonts w:ascii="Calisto MT" w:hAnsi="Calisto MT"/>
          <w:b/>
        </w:rPr>
        <w:t>Normal Link</w:t>
      </w:r>
      <w:r w:rsidRPr="001635F7">
        <w:rPr>
          <w:rFonts w:ascii="Calisto MT" w:hAnsi="Calisto MT"/>
          <w:b/>
        </w:rPr>
        <w:tab/>
      </w:r>
      <w:r w:rsidRPr="001635F7">
        <w:rPr>
          <w:rFonts w:ascii="Calisto MT" w:hAnsi="Calisto MT"/>
          <w:b/>
        </w:rPr>
        <w:tab/>
      </w:r>
      <w:r w:rsidRPr="001635F7">
        <w:rPr>
          <w:rFonts w:ascii="Calisto MT" w:hAnsi="Calisto MT"/>
          <w:b/>
          <w:color w:val="8CC9F7" w:themeColor="background2" w:themeShade="E6"/>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8728A3" w:rsidRPr="00E255F0" w:rsidRDefault="008728A3"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8728A3" w:rsidRPr="00E255F0" w:rsidRDefault="008728A3"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8728A3" w:rsidRPr="00E255F0" w:rsidRDefault="008728A3"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8728A3" w:rsidRPr="00E255F0" w:rsidRDefault="008728A3"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8728A3" w:rsidRPr="00E255F0" w:rsidRDefault="008728A3"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8728A3" w:rsidRPr="00E255F0" w:rsidRDefault="008728A3"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8728A3" w:rsidRPr="00E255F0" w:rsidRDefault="008728A3"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8728A3" w:rsidRPr="00E255F0" w:rsidRDefault="008728A3"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8728A3" w:rsidRPr="00E255F0" w:rsidRDefault="008728A3"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8728A3" w:rsidRPr="00E255F0" w:rsidRDefault="008728A3"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62BCE46F">
            <wp:extent cx="3777926" cy="295150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4">
                      <a:extLst>
                        <a:ext uri="{28A0092B-C50C-407E-A947-70E740481C1C}">
                          <a14:useLocalDpi xmlns:a14="http://schemas.microsoft.com/office/drawing/2010/main" val="0"/>
                        </a:ext>
                      </a:extLst>
                    </a:blip>
                    <a:stretch>
                      <a:fillRect/>
                    </a:stretch>
                  </pic:blipFill>
                  <pic:spPr>
                    <a:xfrm>
                      <a:off x="0" y="0"/>
                      <a:ext cx="3779283" cy="2952564"/>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67CBEE76">
            <wp:extent cx="3888336" cy="3037762"/>
            <wp:effectExtent l="0" t="0" r="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5">
                      <a:extLst>
                        <a:ext uri="{28A0092B-C50C-407E-A947-70E740481C1C}">
                          <a14:useLocalDpi xmlns:a14="http://schemas.microsoft.com/office/drawing/2010/main" val="0"/>
                        </a:ext>
                      </a:extLst>
                    </a:blip>
                    <a:stretch>
                      <a:fillRect/>
                    </a:stretch>
                  </pic:blipFill>
                  <pic:spPr>
                    <a:xfrm>
                      <a:off x="0" y="0"/>
                      <a:ext cx="3889373" cy="3038572"/>
                    </a:xfrm>
                    <a:prstGeom prst="rect">
                      <a:avLst/>
                    </a:prstGeom>
                  </pic:spPr>
                </pic:pic>
              </a:graphicData>
            </a:graphic>
          </wp:inline>
        </w:drawing>
      </w:r>
    </w:p>
    <w:p w14:paraId="1C7ADCDA" w14:textId="77777777" w:rsidR="00017B65" w:rsidRDefault="00017B65">
      <w:pPr>
        <w:spacing w:line="240" w:lineRule="auto"/>
      </w:pPr>
    </w:p>
    <w:p w14:paraId="7641D45A" w14:textId="77777777" w:rsidR="00017B65" w:rsidRDefault="00017B65">
      <w:pPr>
        <w:spacing w:line="240" w:lineRule="auto"/>
        <w:rPr>
          <w:rFonts w:asciiTheme="majorHAnsi" w:hAnsiTheme="majorHAnsi"/>
          <w:color w:val="4EACF3" w:themeColor="background2" w:themeShade="BF"/>
          <w:sz w:val="24"/>
          <w:szCs w:val="24"/>
        </w:rPr>
      </w:pPr>
      <w:r>
        <w:rPr>
          <w:rFonts w:asciiTheme="majorHAnsi" w:hAnsiTheme="majorHAnsi"/>
          <w:color w:val="4EACF3" w:themeColor="background2" w:themeShade="BF"/>
          <w:sz w:val="24"/>
          <w:szCs w:val="24"/>
        </w:rPr>
        <w:br w:type="page"/>
      </w:r>
    </w:p>
    <w:p w14:paraId="30775610" w14:textId="69798720"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74C927A8">
            <wp:extent cx="3888336" cy="3037762"/>
            <wp:effectExtent l="0" t="0" r="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3888336" cy="3037762"/>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1917823F">
            <wp:extent cx="3774036" cy="2948465"/>
            <wp:effectExtent l="0" t="0" r="1079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7">
                      <a:extLst>
                        <a:ext uri="{28A0092B-C50C-407E-A947-70E740481C1C}">
                          <a14:useLocalDpi xmlns:a14="http://schemas.microsoft.com/office/drawing/2010/main" val="0"/>
                        </a:ext>
                      </a:extLst>
                    </a:blip>
                    <a:stretch>
                      <a:fillRect/>
                    </a:stretch>
                  </pic:blipFill>
                  <pic:spPr>
                    <a:xfrm>
                      <a:off x="0" y="0"/>
                      <a:ext cx="3775043" cy="2949251"/>
                    </a:xfrm>
                    <a:prstGeom prst="rect">
                      <a:avLst/>
                    </a:prstGeom>
                  </pic:spPr>
                </pic:pic>
              </a:graphicData>
            </a:graphic>
          </wp:inline>
        </w:drawing>
      </w:r>
    </w:p>
    <w:p w14:paraId="1B85F21E" w14:textId="77777777" w:rsidR="008D3848" w:rsidRDefault="008D3848">
      <w:pPr>
        <w:spacing w:line="240" w:lineRule="auto"/>
      </w:pPr>
    </w:p>
    <w:p w14:paraId="5E0AA2F0" w14:textId="77777777"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r>
    </w:p>
    <w:p w14:paraId="1CE885DF" w14:textId="1EFB68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Task Page</w:t>
      </w:r>
    </w:p>
    <w:p w14:paraId="6FE428BA" w14:textId="77777777" w:rsidR="005E69BB" w:rsidRDefault="005E69BB">
      <w:pPr>
        <w:spacing w:line="240" w:lineRule="auto"/>
        <w:rPr>
          <w:rFonts w:asciiTheme="majorHAnsi" w:hAnsiTheme="majorHAnsi"/>
          <w:b/>
          <w:color w:val="4EACF3" w:themeColor="background2" w:themeShade="BF"/>
          <w:sz w:val="24"/>
          <w:szCs w:val="24"/>
          <w:u w:val="single"/>
        </w:rPr>
      </w:pP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786873BA">
            <wp:extent cx="3901440" cy="3048000"/>
            <wp:effectExtent l="0" t="0" r="1016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3902987" cy="3049208"/>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2775D161" w14:textId="740E276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6704E928" w14:textId="77777777" w:rsidR="008D3848" w:rsidRDefault="008D3848">
      <w:pPr>
        <w:spacing w:line="240" w:lineRule="auto"/>
        <w:rPr>
          <w:rFonts w:asciiTheme="majorHAnsi" w:hAnsiTheme="majorHAnsi"/>
          <w:b/>
          <w:color w:val="4EACF3" w:themeColor="background2" w:themeShade="BF"/>
          <w:sz w:val="24"/>
          <w:szCs w:val="24"/>
          <w:u w:val="single"/>
        </w:rPr>
      </w:pP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3D9A824">
            <wp:extent cx="3898607" cy="30457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9">
                      <a:extLst>
                        <a:ext uri="{28A0092B-C50C-407E-A947-70E740481C1C}">
                          <a14:useLocalDpi xmlns:a14="http://schemas.microsoft.com/office/drawing/2010/main" val="0"/>
                        </a:ext>
                      </a:extLst>
                    </a:blip>
                    <a:stretch>
                      <a:fillRect/>
                    </a:stretch>
                  </pic:blipFill>
                  <pic:spPr>
                    <a:xfrm>
                      <a:off x="0" y="0"/>
                      <a:ext cx="3900377" cy="3047167"/>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281C8F6B" w14:textId="77777777" w:rsidR="009F5FBE" w:rsidRDefault="009F5FBE">
      <w:pPr>
        <w:spacing w:line="240" w:lineRule="auto"/>
      </w:pPr>
    </w:p>
    <w:p w14:paraId="010B826F" w14:textId="77777777" w:rsidR="00812A3F" w:rsidRDefault="00812A3F" w:rsidP="00812A3F">
      <w:pPr>
        <w:pStyle w:val="Heading1"/>
      </w:pPr>
      <w:r>
        <w:t>Design Comps</w:t>
      </w:r>
    </w:p>
    <w:p w14:paraId="3197896F" w14:textId="77777777" w:rsidR="00D80023" w:rsidRDefault="00D80023">
      <w:pPr>
        <w:spacing w:line="240" w:lineRule="auto"/>
      </w:pPr>
      <w: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77777777" w:rsidR="001F56C1" w:rsidRPr="000C4289" w:rsidRDefault="001F56C1" w:rsidP="001F56C1">
      <w:pPr>
        <w:pStyle w:val="ListParagraph"/>
        <w:numPr>
          <w:ilvl w:val="0"/>
          <w:numId w:val="11"/>
        </w:numPr>
        <w:rPr>
          <w:sz w:val="22"/>
        </w:rPr>
      </w:pPr>
      <w:r w:rsidRPr="000C4289">
        <w:rPr>
          <w:sz w:val="22"/>
        </w:rPr>
        <w:t>View and Edit Account Info</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20"/>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8728A3" w:rsidRDefault="008728A3">
      <w:pPr>
        <w:spacing w:line="240" w:lineRule="auto"/>
      </w:pPr>
      <w:r>
        <w:separator/>
      </w:r>
    </w:p>
  </w:endnote>
  <w:endnote w:type="continuationSeparator" w:id="0">
    <w:p w14:paraId="0FE9EC00" w14:textId="77777777" w:rsidR="008728A3" w:rsidRDefault="00872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8728A3" w:rsidRDefault="008728A3">
      <w:pPr>
        <w:spacing w:line="240" w:lineRule="auto"/>
      </w:pPr>
      <w:r>
        <w:separator/>
      </w:r>
    </w:p>
  </w:footnote>
  <w:footnote w:type="continuationSeparator" w:id="0">
    <w:p w14:paraId="574F78BD" w14:textId="77777777" w:rsidR="008728A3" w:rsidRDefault="008728A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8728A3" w14:paraId="60D2A981" w14:textId="77777777">
      <w:sdt>
        <w:sdtPr>
          <w:id w:val="6002733"/>
          <w:placeholder>
            <w:docPart w:val="D4F52162BE0D7C45B441DD64BEF9DBEA"/>
          </w:placeholder>
        </w:sdtPr>
        <w:sdtContent>
          <w:tc>
            <w:tcPr>
              <w:tcW w:w="9288" w:type="dxa"/>
            </w:tcPr>
            <w:p w14:paraId="1AE06E35" w14:textId="77777777" w:rsidR="008728A3" w:rsidRDefault="008728A3" w:rsidP="001E44D5">
              <w:pPr>
                <w:pStyle w:val="Header"/>
              </w:pPr>
              <w:r>
                <w:t>Eygenda – Project and Task Management</w:t>
              </w:r>
            </w:p>
          </w:tc>
        </w:sdtContent>
      </w:sdt>
      <w:tc>
        <w:tcPr>
          <w:tcW w:w="1008" w:type="dxa"/>
        </w:tcPr>
        <w:p w14:paraId="2EF0A40F" w14:textId="77777777" w:rsidR="008728A3" w:rsidRDefault="008728A3">
          <w:pPr>
            <w:pStyle w:val="Header"/>
          </w:pPr>
          <w:r>
            <w:fldChar w:fldCharType="begin"/>
          </w:r>
          <w:r>
            <w:instrText xml:space="preserve"> page </w:instrText>
          </w:r>
          <w:r>
            <w:fldChar w:fldCharType="separate"/>
          </w:r>
          <w:r w:rsidR="003855CD">
            <w:rPr>
              <w:noProof/>
            </w:rPr>
            <w:t>6</w:t>
          </w:r>
          <w:r>
            <w:rPr>
              <w:noProof/>
            </w:rPr>
            <w:fldChar w:fldCharType="end"/>
          </w:r>
        </w:p>
      </w:tc>
    </w:tr>
  </w:tbl>
  <w:p w14:paraId="0CBD9817" w14:textId="77777777" w:rsidR="008728A3" w:rsidRDefault="008728A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C4289"/>
    <w:rsid w:val="001635F7"/>
    <w:rsid w:val="00186356"/>
    <w:rsid w:val="001C4FFA"/>
    <w:rsid w:val="001E44D5"/>
    <w:rsid w:val="001F56C1"/>
    <w:rsid w:val="002A07A9"/>
    <w:rsid w:val="003855CD"/>
    <w:rsid w:val="00392C6A"/>
    <w:rsid w:val="003F1EB7"/>
    <w:rsid w:val="0049725D"/>
    <w:rsid w:val="004E762D"/>
    <w:rsid w:val="00577C1C"/>
    <w:rsid w:val="005E69BB"/>
    <w:rsid w:val="00630885"/>
    <w:rsid w:val="006B7EA5"/>
    <w:rsid w:val="006E4AAC"/>
    <w:rsid w:val="007E105D"/>
    <w:rsid w:val="00812A3F"/>
    <w:rsid w:val="00826C0F"/>
    <w:rsid w:val="0084630A"/>
    <w:rsid w:val="00871081"/>
    <w:rsid w:val="008728A3"/>
    <w:rsid w:val="008C393B"/>
    <w:rsid w:val="008C3BAF"/>
    <w:rsid w:val="008D3848"/>
    <w:rsid w:val="00990B01"/>
    <w:rsid w:val="009B1F7C"/>
    <w:rsid w:val="009D3D3D"/>
    <w:rsid w:val="009F5FBE"/>
    <w:rsid w:val="009F6016"/>
    <w:rsid w:val="00AF621E"/>
    <w:rsid w:val="00B501BE"/>
    <w:rsid w:val="00BA5E4E"/>
    <w:rsid w:val="00BE07EA"/>
    <w:rsid w:val="00D34D5C"/>
    <w:rsid w:val="00D80023"/>
    <w:rsid w:val="00D97941"/>
    <w:rsid w:val="00E255F0"/>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B0485E" w:rsidRDefault="00B0485E">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B0485E" w:rsidRDefault="00B0485E">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B0485E" w:rsidRDefault="00B0485E">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B0485E" w:rsidRDefault="00B0485E">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B0485E" w:rsidRDefault="00B0485E">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485E" w:rsidRDefault="00B0485E">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B0485E" w:rsidRDefault="00B0485E">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B0485E" w:rsidRDefault="00B0485E">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B0485E" w:rsidRDefault="00B0485E">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5E"/>
    <w:rsid w:val="00B04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901C6-9980-3B4C-83DE-6FA90F2F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53</TotalTime>
  <Pages>12</Pages>
  <Words>465</Words>
  <Characters>2654</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3113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7</cp:revision>
  <dcterms:created xsi:type="dcterms:W3CDTF">2014-01-12T04:03:00Z</dcterms:created>
  <dcterms:modified xsi:type="dcterms:W3CDTF">2014-01-13T04:50:00Z</dcterms:modified>
  <cp:category/>
</cp:coreProperties>
</file>